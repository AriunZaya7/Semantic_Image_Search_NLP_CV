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6187" w14:textId="77777777" w:rsidR="00FD5DD1" w:rsidRDefault="00FD5DD1" w:rsidP="00FD5DD1">
      <w:pPr>
        <w:pStyle w:val="Graphicplaceholder"/>
      </w:pPr>
      <w:r w:rsidRPr="00FD5DD1"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4F7E53B" wp14:editId="6CA39B95">
                <wp:simplePos x="0" y="0"/>
                <wp:positionH relativeFrom="column">
                  <wp:posOffset>-960120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7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43CC21-B74F-5FE2-EB2E-40B02A3EC3D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06664819" name="Rectangle 1606664819">
                          <a:extLst>
                            <a:ext uri="{FF2B5EF4-FFF2-40B4-BE49-F238E27FC236}">
                              <a16:creationId xmlns:a16="http://schemas.microsoft.com/office/drawing/2014/main" id="{275ED765-3A5E-E738-6881-121FF9BC0D5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23451225" name="Rectangle 1123451225">
                          <a:extLst>
                            <a:ext uri="{FF2B5EF4-FFF2-40B4-BE49-F238E27FC236}">
                              <a16:creationId xmlns:a16="http://schemas.microsoft.com/office/drawing/2014/main" id="{5C747200-32C6-681B-D196-9A8EDDEAA071}"/>
                            </a:ext>
                          </a:extLst>
                        </wps:cNvPr>
                        <wps:cNvSpPr/>
                        <wps:spPr>
                          <a:xfrm>
                            <a:off x="318" y="7955280"/>
                            <a:ext cx="7771765" cy="210312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114069" name="Freeform: Shape 1893114069">
                          <a:extLst>
                            <a:ext uri="{FF2B5EF4-FFF2-40B4-BE49-F238E27FC236}">
                              <a16:creationId xmlns:a16="http://schemas.microsoft.com/office/drawing/2014/main" id="{DF2D8236-4D50-55DC-A53B-750AAE9E1372}"/>
                            </a:ext>
                          </a:extLst>
                        </wps:cNvPr>
                        <wps:cNvSpPr/>
                        <wps:spPr>
                          <a:xfrm>
                            <a:off x="685800" y="0"/>
                            <a:ext cx="45085" cy="7498080"/>
                          </a:xfrm>
                          <a:custGeom>
                            <a:avLst/>
                            <a:gdLst>
                              <a:gd name="connsiteX0" fmla="*/ 0 w 45085"/>
                              <a:gd name="connsiteY0" fmla="*/ 0 h 6960616"/>
                              <a:gd name="connsiteX1" fmla="*/ 45085 w 45085"/>
                              <a:gd name="connsiteY1" fmla="*/ 0 h 6960616"/>
                              <a:gd name="connsiteX2" fmla="*/ 45085 w 45085"/>
                              <a:gd name="connsiteY2" fmla="*/ 6953102 h 6960616"/>
                              <a:gd name="connsiteX3" fmla="*/ 37571 w 45085"/>
                              <a:gd name="connsiteY3" fmla="*/ 6960616 h 6960616"/>
                              <a:gd name="connsiteX4" fmla="*/ 7514 w 45085"/>
                              <a:gd name="connsiteY4" fmla="*/ 6960616 h 6960616"/>
                              <a:gd name="connsiteX5" fmla="*/ 0 w 45085"/>
                              <a:gd name="connsiteY5" fmla="*/ 6953102 h 6960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5085" h="6960616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6953102"/>
                                </a:lnTo>
                                <a:cubicBezTo>
                                  <a:pt x="45085" y="6957252"/>
                                  <a:pt x="41721" y="6960616"/>
                                  <a:pt x="37571" y="6960616"/>
                                </a:cubicBezTo>
                                <a:lnTo>
                                  <a:pt x="7514" y="6960616"/>
                                </a:lnTo>
                                <a:cubicBezTo>
                                  <a:pt x="3364" y="6960616"/>
                                  <a:pt x="0" y="6957252"/>
                                  <a:pt x="0" y="69531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48458BB4" id="Group 26" o:spid="_x0000_s1026" alt="&quot;&quot;" style="position:absolute;margin-left:-75.6pt;margin-top:-36pt;width:612pt;height:11in;z-index:-251657216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">
                <v:rect id="Rectangle 1606664819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" filled="f" stroked="f" strokeweight="1.5pt"/>
                <v:rect id="Rectangle 1123451225" o:spid="_x0000_s1028" style="position:absolute;left:3;top:79552;width:77717;height:21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" fillcolor="#eff5f3 [3215]" stroked="f" strokeweight="1.5pt"/>
                <v:shape id="Freeform: Shape 1893114069" o:spid="_x0000_s1029" style="position:absolute;left:6858;width:450;height:74980;visibility:visible;mso-wrap-style:square;v-text-anchor:middle" coordsize="45085,6960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" path="m,l45085,r,6953102c45085,6957252,41721,6960616,37571,6960616r-30057,c3364,6960616,,6957252,,6953102l,xe" fillcolor="#d0e2dc [2895]" stroked="f" strokeweight="1.5pt">
                  <v:stroke joinstyle="miter"/>
                  <v:path arrowok="t" o:connecttype="custom" o:connectlocs="0,0;45085,0;45085,7489986;37571,7498080;7514,7498080;0,7489986" o:connectangles="0,0,0,0,0,0"/>
                </v:shape>
                <w10:anchorlock/>
              </v:group>
            </w:pict>
          </mc:Fallback>
        </mc:AlternateContent>
      </w:r>
    </w:p>
    <w:p w14:paraId="2C12339D" w14:textId="708AD9FE" w:rsidR="00997A98" w:rsidRPr="00997A98" w:rsidRDefault="00997A98" w:rsidP="00997A98">
      <w:pPr>
        <w:pStyle w:val="Subtitle"/>
      </w:pPr>
      <w:r w:rsidRPr="00997A98">
        <w:t xml:space="preserve">April </w:t>
      </w:r>
      <w:r w:rsidR="004D5B5E">
        <w:t>17</w:t>
      </w:r>
      <w:r w:rsidRPr="00997A98">
        <w:t>, 20</w:t>
      </w:r>
      <w:r w:rsidR="004D5B5E">
        <w:t>26</w:t>
      </w:r>
    </w:p>
    <w:p w14:paraId="5152D105" w14:textId="30E78298" w:rsidR="00997A98" w:rsidRPr="00997A98" w:rsidRDefault="004D5B5E" w:rsidP="00997A98">
      <w:pPr>
        <w:pStyle w:val="Title"/>
      </w:pPr>
      <w:r>
        <w:t>Technical</w:t>
      </w:r>
      <w:r w:rsidR="00997A98" w:rsidRPr="00997A98">
        <w:t xml:space="preserve"> proposal</w:t>
      </w:r>
    </w:p>
    <w:p w14:paraId="7129957D" w14:textId="1371D463" w:rsidR="00997A98" w:rsidRPr="00997A98" w:rsidRDefault="00997A98" w:rsidP="00997A98">
      <w:pPr>
        <w:pStyle w:val="Intro"/>
      </w:pPr>
      <w:r w:rsidRPr="00997A98">
        <w:t xml:space="preserve">This proposal outlines </w:t>
      </w:r>
      <w:r w:rsidR="004D5B5E">
        <w:t xml:space="preserve">our problem statement, the use cases, technical pipeline detailing methods and interactions of methods, and our stretch goals for NLP and Computer vision cross-modal system project. </w:t>
      </w:r>
    </w:p>
    <w:p w14:paraId="6358D318" w14:textId="77777777" w:rsidR="00997A98" w:rsidRDefault="00997A98">
      <w:bookmarkStart w:id="0" w:name="_Hlk198200439"/>
    </w:p>
    <w:bookmarkEnd w:id="0"/>
    <w:tbl>
      <w:tblPr>
        <w:tblStyle w:val="TableGrid"/>
        <w:tblW w:w="2608" w:type="pct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0"/>
      </w:tblGrid>
      <w:tr w:rsidR="004D5B5E" w14:paraId="13D4F3A9" w14:textId="77777777" w:rsidTr="004D5B5E">
        <w:trPr>
          <w:trHeight w:val="1008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08B4B651" w14:textId="77777777" w:rsidR="004D5B5E" w:rsidRDefault="004D5B5E" w:rsidP="00D86923">
            <w:pPr>
              <w:pStyle w:val="Heading2"/>
            </w:pPr>
          </w:p>
          <w:p w14:paraId="2C489E74" w14:textId="77777777" w:rsidR="004D5B5E" w:rsidRDefault="004D5B5E" w:rsidP="00D86923">
            <w:pPr>
              <w:pStyle w:val="Heading2"/>
            </w:pPr>
          </w:p>
          <w:p w14:paraId="35AB2B15" w14:textId="77777777" w:rsidR="004D5B5E" w:rsidRDefault="004D5B5E" w:rsidP="00D86923">
            <w:pPr>
              <w:pStyle w:val="Heading2"/>
            </w:pPr>
          </w:p>
          <w:p w14:paraId="63265EB8" w14:textId="77777777" w:rsidR="004D5B5E" w:rsidRDefault="004D5B5E" w:rsidP="00D86923">
            <w:pPr>
              <w:pStyle w:val="Heading2"/>
            </w:pPr>
          </w:p>
          <w:p w14:paraId="47DCE6D1" w14:textId="77777777" w:rsidR="004D5B5E" w:rsidRDefault="004D5B5E" w:rsidP="00D86923">
            <w:pPr>
              <w:pStyle w:val="Heading2"/>
            </w:pPr>
          </w:p>
          <w:p w14:paraId="045390E0" w14:textId="77777777" w:rsidR="004D5B5E" w:rsidRDefault="004D5B5E" w:rsidP="00D86923">
            <w:pPr>
              <w:pStyle w:val="Heading2"/>
            </w:pPr>
          </w:p>
          <w:p w14:paraId="10E3F259" w14:textId="4BE3FC51" w:rsidR="004D5B5E" w:rsidRPr="00F90D41" w:rsidRDefault="004D5B5E" w:rsidP="00D86923">
            <w:pPr>
              <w:pStyle w:val="Heading2"/>
            </w:pPr>
            <w:r w:rsidRPr="00F90D41">
              <w:t>Prepared by:</w:t>
            </w:r>
          </w:p>
        </w:tc>
      </w:tr>
      <w:tr w:rsidR="004D5B5E" w:rsidRPr="00D01B9C" w14:paraId="3AAD4ED2" w14:textId="77777777" w:rsidTr="004D5B5E">
        <w:trPr>
          <w:trHeight w:val="115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</w:tcMar>
          </w:tcPr>
          <w:p w14:paraId="29A16F2F" w14:textId="77777777" w:rsidR="004D5B5E" w:rsidRDefault="0059608B" w:rsidP="004D5B5E">
            <w:pPr>
              <w:pStyle w:val="text"/>
            </w:pPr>
            <w:bookmarkStart w:id="1" w:name="_Hlk198207249"/>
            <w:r w:rsidRPr="0059608B">
              <w:t>Madalina Harii</w:t>
            </w:r>
            <w:r>
              <w:t xml:space="preserve">, </w:t>
            </w:r>
          </w:p>
          <w:p w14:paraId="52B81232" w14:textId="77777777" w:rsidR="0059608B" w:rsidRDefault="0059608B" w:rsidP="004D5B5E">
            <w:pPr>
              <w:pStyle w:val="text"/>
            </w:pPr>
            <w:r>
              <w:t xml:space="preserve">Dina Khadka, </w:t>
            </w:r>
          </w:p>
          <w:p w14:paraId="5AF9C2A6" w14:textId="7ECB9CC2" w:rsidR="0059608B" w:rsidRPr="00A275B0" w:rsidRDefault="0059608B" w:rsidP="004D5B5E">
            <w:pPr>
              <w:pStyle w:val="text"/>
            </w:pPr>
            <w:r>
              <w:t>Ariunzaya Odontugs</w:t>
            </w:r>
          </w:p>
        </w:tc>
      </w:tr>
      <w:bookmarkEnd w:id="1"/>
    </w:tbl>
    <w:p w14:paraId="25B59313" w14:textId="77777777" w:rsidR="0067172B" w:rsidRDefault="0067172B" w:rsidP="00D86923">
      <w:pPr>
        <w:pStyle w:val="Graphicplaceholder"/>
        <w:spacing w:before="0"/>
      </w:pPr>
    </w:p>
    <w:p w14:paraId="03407220" w14:textId="77777777" w:rsidR="004D5B5E" w:rsidRDefault="004D5B5E" w:rsidP="00D86923">
      <w:pPr>
        <w:pStyle w:val="Graphicplaceholder"/>
        <w:spacing w:before="0"/>
      </w:pPr>
    </w:p>
    <w:p w14:paraId="4E6270F5" w14:textId="202CF393" w:rsidR="004D5B5E" w:rsidRDefault="004D5B5E" w:rsidP="004D5B5E">
      <w:pPr>
        <w:pStyle w:val="Heading1"/>
      </w:pPr>
      <w:r>
        <w:t xml:space="preserve">Problem Statement: </w:t>
      </w:r>
    </w:p>
    <w:p w14:paraId="35553ED5" w14:textId="503FD112" w:rsidR="004D5B5E" w:rsidRDefault="004D5B5E" w:rsidP="004D5B5E">
      <w:pPr>
        <w:rPr>
          <w:sz w:val="24"/>
          <w:szCs w:val="28"/>
        </w:rPr>
      </w:pPr>
      <w:r>
        <w:rPr>
          <w:sz w:val="24"/>
          <w:szCs w:val="28"/>
        </w:rPr>
        <w:t xml:space="preserve">What problem statement? What are use cases? </w:t>
      </w:r>
    </w:p>
    <w:p w14:paraId="5091C623" w14:textId="77777777" w:rsidR="004D5B5E" w:rsidRDefault="004D5B5E" w:rsidP="004D5B5E">
      <w:pPr>
        <w:rPr>
          <w:sz w:val="24"/>
          <w:szCs w:val="28"/>
        </w:rPr>
      </w:pPr>
    </w:p>
    <w:p w14:paraId="3D9393FD" w14:textId="77777777" w:rsidR="004D5B5E" w:rsidRDefault="004D5B5E" w:rsidP="004D5B5E">
      <w:pPr>
        <w:rPr>
          <w:sz w:val="24"/>
          <w:szCs w:val="28"/>
        </w:rPr>
      </w:pPr>
    </w:p>
    <w:p w14:paraId="7ED7FA95" w14:textId="77777777" w:rsidR="004D5B5E" w:rsidRDefault="004D5B5E" w:rsidP="004D5B5E">
      <w:pPr>
        <w:rPr>
          <w:sz w:val="24"/>
          <w:szCs w:val="28"/>
        </w:rPr>
      </w:pPr>
    </w:p>
    <w:p w14:paraId="464A3F86" w14:textId="77777777" w:rsidR="004D5B5E" w:rsidRDefault="004D5B5E" w:rsidP="004D5B5E">
      <w:pPr>
        <w:rPr>
          <w:sz w:val="24"/>
          <w:szCs w:val="28"/>
        </w:rPr>
      </w:pPr>
    </w:p>
    <w:p w14:paraId="46D1C091" w14:textId="3DF37CC8" w:rsidR="004D5B5E" w:rsidRDefault="004D5B5E" w:rsidP="004D5B5E">
      <w:pPr>
        <w:pStyle w:val="Heading1"/>
      </w:pPr>
      <w:r>
        <w:t xml:space="preserve">Technical Pipeline: </w:t>
      </w:r>
    </w:p>
    <w:p w14:paraId="3E872BD6" w14:textId="2A7EB82A" w:rsidR="004D5B5E" w:rsidRDefault="004D5B5E" w:rsidP="004D5B5E">
      <w:pPr>
        <w:rPr>
          <w:sz w:val="24"/>
          <w:szCs w:val="28"/>
        </w:rPr>
      </w:pPr>
      <w:r>
        <w:rPr>
          <w:sz w:val="24"/>
          <w:szCs w:val="28"/>
        </w:rPr>
        <w:t xml:space="preserve">Which methods </w:t>
      </w:r>
      <w:proofErr w:type="gramStart"/>
      <w:r>
        <w:rPr>
          <w:sz w:val="24"/>
          <w:szCs w:val="28"/>
        </w:rPr>
        <w:t>use</w:t>
      </w:r>
      <w:proofErr w:type="gramEnd"/>
      <w:r>
        <w:rPr>
          <w:sz w:val="24"/>
          <w:szCs w:val="28"/>
        </w:rPr>
        <w:t xml:space="preserve"> for cv? </w:t>
      </w:r>
    </w:p>
    <w:p w14:paraId="79A61319" w14:textId="22FB7459" w:rsidR="004D5B5E" w:rsidRDefault="004D5B5E" w:rsidP="004D5B5E">
      <w:pPr>
        <w:rPr>
          <w:sz w:val="24"/>
          <w:szCs w:val="28"/>
        </w:rPr>
      </w:pPr>
      <w:r>
        <w:rPr>
          <w:sz w:val="24"/>
          <w:szCs w:val="28"/>
        </w:rPr>
        <w:t xml:space="preserve">Which methods </w:t>
      </w:r>
      <w:proofErr w:type="gramStart"/>
      <w:r>
        <w:rPr>
          <w:sz w:val="24"/>
          <w:szCs w:val="28"/>
        </w:rPr>
        <w:t>use</w:t>
      </w:r>
      <w:proofErr w:type="gramEnd"/>
      <w:r>
        <w:rPr>
          <w:sz w:val="24"/>
          <w:szCs w:val="28"/>
        </w:rPr>
        <w:t xml:space="preserve"> for </w:t>
      </w:r>
      <w:proofErr w:type="spellStart"/>
      <w:r>
        <w:rPr>
          <w:sz w:val="24"/>
          <w:szCs w:val="28"/>
        </w:rPr>
        <w:t>nlp</w:t>
      </w:r>
      <w:proofErr w:type="spellEnd"/>
      <w:r>
        <w:rPr>
          <w:sz w:val="24"/>
          <w:szCs w:val="28"/>
        </w:rPr>
        <w:t xml:space="preserve">? </w:t>
      </w:r>
    </w:p>
    <w:p w14:paraId="7DBAB9CF" w14:textId="225532C8" w:rsidR="004D5B5E" w:rsidRDefault="004D5B5E" w:rsidP="004D5B5E">
      <w:pPr>
        <w:rPr>
          <w:sz w:val="24"/>
          <w:szCs w:val="28"/>
        </w:rPr>
      </w:pPr>
      <w:r>
        <w:rPr>
          <w:sz w:val="24"/>
          <w:szCs w:val="28"/>
        </w:rPr>
        <w:t>What is their integration?</w:t>
      </w:r>
    </w:p>
    <w:p w14:paraId="5ECEB62A" w14:textId="77777777" w:rsidR="004D5B5E" w:rsidRDefault="004D5B5E" w:rsidP="004D5B5E">
      <w:pPr>
        <w:rPr>
          <w:sz w:val="24"/>
          <w:szCs w:val="28"/>
        </w:rPr>
      </w:pPr>
    </w:p>
    <w:p w14:paraId="20E2D419" w14:textId="77777777" w:rsidR="004D5B5E" w:rsidRDefault="004D5B5E" w:rsidP="004D5B5E">
      <w:pPr>
        <w:rPr>
          <w:sz w:val="24"/>
          <w:szCs w:val="28"/>
        </w:rPr>
      </w:pPr>
    </w:p>
    <w:p w14:paraId="596FB1E8" w14:textId="77777777" w:rsidR="004D5B5E" w:rsidRDefault="004D5B5E" w:rsidP="004D5B5E">
      <w:pPr>
        <w:rPr>
          <w:sz w:val="24"/>
          <w:szCs w:val="28"/>
        </w:rPr>
      </w:pPr>
    </w:p>
    <w:p w14:paraId="4E1928ED" w14:textId="2C12D6D0" w:rsidR="004D5B5E" w:rsidRDefault="004D5B5E" w:rsidP="004D5B5E">
      <w:pPr>
        <w:pStyle w:val="Heading1"/>
      </w:pPr>
      <w:r>
        <w:t xml:space="preserve">Stretch goals: </w:t>
      </w:r>
    </w:p>
    <w:p w14:paraId="2E5E2693" w14:textId="4BB389CF" w:rsidR="004D5B5E" w:rsidRDefault="004D5B5E" w:rsidP="004D5B5E">
      <w:pPr>
        <w:pStyle w:val="text"/>
      </w:pPr>
      <w:r>
        <w:t>What advanced features can we add later?</w:t>
      </w:r>
    </w:p>
    <w:p w14:paraId="303F64CA" w14:textId="77777777" w:rsidR="004D5B5E" w:rsidRDefault="004D5B5E" w:rsidP="004D5B5E">
      <w:pPr>
        <w:pStyle w:val="text"/>
      </w:pPr>
    </w:p>
    <w:p w14:paraId="2869809C" w14:textId="77777777" w:rsidR="004D5B5E" w:rsidRDefault="004D5B5E" w:rsidP="004D5B5E">
      <w:pPr>
        <w:pStyle w:val="text"/>
      </w:pPr>
    </w:p>
    <w:p w14:paraId="720235E3" w14:textId="77777777" w:rsidR="004D5B5E" w:rsidRDefault="004D5B5E" w:rsidP="004D5B5E">
      <w:pPr>
        <w:pStyle w:val="text"/>
      </w:pPr>
    </w:p>
    <w:p w14:paraId="22232BBD" w14:textId="61C819E2" w:rsidR="004D5B5E" w:rsidRDefault="004D5B5E" w:rsidP="004D5B5E">
      <w:pPr>
        <w:pStyle w:val="Heading1"/>
      </w:pPr>
      <w:r>
        <w:t xml:space="preserve">Dataset: </w:t>
      </w:r>
    </w:p>
    <w:p w14:paraId="1664B75E" w14:textId="5D65A3CE" w:rsidR="004D5B5E" w:rsidRDefault="004D5B5E" w:rsidP="004D5B5E">
      <w:pPr>
        <w:pStyle w:val="text"/>
      </w:pPr>
      <w:r>
        <w:t>Data collection</w:t>
      </w:r>
    </w:p>
    <w:p w14:paraId="76568528" w14:textId="20BA45D9" w:rsidR="004D5B5E" w:rsidRDefault="004D5B5E" w:rsidP="004D5B5E">
      <w:pPr>
        <w:pStyle w:val="text"/>
      </w:pPr>
      <w:r>
        <w:t>Define Golden set</w:t>
      </w:r>
    </w:p>
    <w:p w14:paraId="678AB961" w14:textId="77777777" w:rsidR="004D5B5E" w:rsidRDefault="004D5B5E" w:rsidP="004D5B5E">
      <w:pPr>
        <w:pStyle w:val="text"/>
      </w:pPr>
    </w:p>
    <w:p w14:paraId="46D553A8" w14:textId="77777777" w:rsidR="004D5B5E" w:rsidRDefault="004D5B5E" w:rsidP="004D5B5E">
      <w:pPr>
        <w:pStyle w:val="text"/>
      </w:pPr>
    </w:p>
    <w:p w14:paraId="241AE788" w14:textId="77777777" w:rsidR="004D5B5E" w:rsidRDefault="004D5B5E" w:rsidP="004D5B5E">
      <w:pPr>
        <w:pStyle w:val="text"/>
      </w:pPr>
    </w:p>
    <w:p w14:paraId="72812879" w14:textId="182882AB" w:rsidR="004D5B5E" w:rsidRDefault="004D5B5E" w:rsidP="004D5B5E">
      <w:pPr>
        <w:pStyle w:val="Heading1"/>
      </w:pPr>
      <w:r>
        <w:t xml:space="preserve">HOw our system work? </w:t>
      </w:r>
    </w:p>
    <w:p w14:paraId="077D28FF" w14:textId="12DCA9FE" w:rsidR="004D5B5E" w:rsidRPr="004D5B5E" w:rsidRDefault="004D5B5E" w:rsidP="004D5B5E">
      <w:pPr>
        <w:pStyle w:val="text"/>
      </w:pPr>
      <w:r>
        <w:t>Add image or 2 for illustration</w:t>
      </w:r>
    </w:p>
    <w:sectPr w:rsidR="004D5B5E" w:rsidRPr="004D5B5E" w:rsidSect="005E1B08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360" w:left="151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6340" w14:textId="77777777" w:rsidR="000952E8" w:rsidRDefault="000952E8" w:rsidP="003F7F34">
      <w:r>
        <w:separator/>
      </w:r>
    </w:p>
  </w:endnote>
  <w:endnote w:type="continuationSeparator" w:id="0">
    <w:p w14:paraId="380597ED" w14:textId="77777777" w:rsidR="000952E8" w:rsidRDefault="000952E8" w:rsidP="003F7F34">
      <w:r>
        <w:continuationSeparator/>
      </w:r>
    </w:p>
  </w:endnote>
  <w:endnote w:type="continuationNotice" w:id="1">
    <w:p w14:paraId="6EB16964" w14:textId="77777777" w:rsidR="000952E8" w:rsidRDefault="000952E8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Daytona Light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78D20" w14:textId="77777777" w:rsidR="00487737" w:rsidRDefault="0015225B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58E41" w14:textId="77777777" w:rsidR="00487737" w:rsidRDefault="0015225B" w:rsidP="003F7F34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03DFF" w14:textId="77777777" w:rsidR="00487737" w:rsidRDefault="0015225B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7F69" w14:textId="77777777" w:rsidR="000952E8" w:rsidRDefault="000952E8" w:rsidP="003F7F34">
      <w:r>
        <w:separator/>
      </w:r>
    </w:p>
  </w:footnote>
  <w:footnote w:type="continuationSeparator" w:id="0">
    <w:p w14:paraId="2652A63D" w14:textId="77777777" w:rsidR="000952E8" w:rsidRDefault="000952E8" w:rsidP="003F7F34">
      <w:r>
        <w:continuationSeparator/>
      </w:r>
    </w:p>
  </w:footnote>
  <w:footnote w:type="continuationNotice" w:id="1">
    <w:p w14:paraId="2684A379" w14:textId="77777777" w:rsidR="000952E8" w:rsidRDefault="000952E8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BB4D" w14:textId="77777777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ACBFB" w14:textId="77777777" w:rsidR="003A7000" w:rsidRDefault="00000000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B5E"/>
    <w:rsid w:val="00010765"/>
    <w:rsid w:val="000124B7"/>
    <w:rsid w:val="00015068"/>
    <w:rsid w:val="00033873"/>
    <w:rsid w:val="000454C8"/>
    <w:rsid w:val="000650AE"/>
    <w:rsid w:val="00076159"/>
    <w:rsid w:val="000952E8"/>
    <w:rsid w:val="00095C2F"/>
    <w:rsid w:val="000A0E1F"/>
    <w:rsid w:val="000C167C"/>
    <w:rsid w:val="000D1C54"/>
    <w:rsid w:val="000E52B6"/>
    <w:rsid w:val="001323BB"/>
    <w:rsid w:val="00135EF2"/>
    <w:rsid w:val="001414DF"/>
    <w:rsid w:val="0015225B"/>
    <w:rsid w:val="001646E6"/>
    <w:rsid w:val="00166ABA"/>
    <w:rsid w:val="001A0A77"/>
    <w:rsid w:val="001C09F6"/>
    <w:rsid w:val="001D4C3E"/>
    <w:rsid w:val="001D67A5"/>
    <w:rsid w:val="001E264D"/>
    <w:rsid w:val="001E4C10"/>
    <w:rsid w:val="001F3E65"/>
    <w:rsid w:val="00244684"/>
    <w:rsid w:val="00246B66"/>
    <w:rsid w:val="0026143F"/>
    <w:rsid w:val="00286F5F"/>
    <w:rsid w:val="0028775E"/>
    <w:rsid w:val="002913F7"/>
    <w:rsid w:val="0029351E"/>
    <w:rsid w:val="00293A3A"/>
    <w:rsid w:val="002C371E"/>
    <w:rsid w:val="002C75AD"/>
    <w:rsid w:val="002F269C"/>
    <w:rsid w:val="002F5693"/>
    <w:rsid w:val="00300294"/>
    <w:rsid w:val="003018FD"/>
    <w:rsid w:val="0034413E"/>
    <w:rsid w:val="00351AD8"/>
    <w:rsid w:val="00351C86"/>
    <w:rsid w:val="00363CA9"/>
    <w:rsid w:val="00364740"/>
    <w:rsid w:val="00371A37"/>
    <w:rsid w:val="0038335C"/>
    <w:rsid w:val="00392EF2"/>
    <w:rsid w:val="00392FC7"/>
    <w:rsid w:val="003A7000"/>
    <w:rsid w:val="003D4D95"/>
    <w:rsid w:val="003F4CF5"/>
    <w:rsid w:val="003F7F34"/>
    <w:rsid w:val="00432CC6"/>
    <w:rsid w:val="00487737"/>
    <w:rsid w:val="00494D61"/>
    <w:rsid w:val="004A33BC"/>
    <w:rsid w:val="004B5F82"/>
    <w:rsid w:val="004D5B5E"/>
    <w:rsid w:val="004D7505"/>
    <w:rsid w:val="00504B3B"/>
    <w:rsid w:val="005144EE"/>
    <w:rsid w:val="0052081A"/>
    <w:rsid w:val="00521F7C"/>
    <w:rsid w:val="00522D10"/>
    <w:rsid w:val="0055063A"/>
    <w:rsid w:val="005545B4"/>
    <w:rsid w:val="00563EDC"/>
    <w:rsid w:val="00566892"/>
    <w:rsid w:val="0057228F"/>
    <w:rsid w:val="0059608B"/>
    <w:rsid w:val="005A046E"/>
    <w:rsid w:val="005A19F5"/>
    <w:rsid w:val="005A70C7"/>
    <w:rsid w:val="005B7018"/>
    <w:rsid w:val="005C0967"/>
    <w:rsid w:val="005C34DD"/>
    <w:rsid w:val="005E0CAE"/>
    <w:rsid w:val="005E1B08"/>
    <w:rsid w:val="005F48E5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C0062"/>
    <w:rsid w:val="006C20BB"/>
    <w:rsid w:val="006D22B8"/>
    <w:rsid w:val="006E450E"/>
    <w:rsid w:val="006E4813"/>
    <w:rsid w:val="007124C0"/>
    <w:rsid w:val="00714FF1"/>
    <w:rsid w:val="007325ED"/>
    <w:rsid w:val="0074579D"/>
    <w:rsid w:val="00746BED"/>
    <w:rsid w:val="00762514"/>
    <w:rsid w:val="00775F1C"/>
    <w:rsid w:val="007A4F1F"/>
    <w:rsid w:val="007E4166"/>
    <w:rsid w:val="007F1A22"/>
    <w:rsid w:val="00802B1A"/>
    <w:rsid w:val="00810BB3"/>
    <w:rsid w:val="008506C8"/>
    <w:rsid w:val="008606D5"/>
    <w:rsid w:val="00861FDA"/>
    <w:rsid w:val="0087556A"/>
    <w:rsid w:val="00890E8D"/>
    <w:rsid w:val="008A372D"/>
    <w:rsid w:val="008A49A9"/>
    <w:rsid w:val="008B7DFD"/>
    <w:rsid w:val="008C6DBE"/>
    <w:rsid w:val="008C7F32"/>
    <w:rsid w:val="008D0C04"/>
    <w:rsid w:val="008E705D"/>
    <w:rsid w:val="008F1988"/>
    <w:rsid w:val="008F5767"/>
    <w:rsid w:val="00903DCE"/>
    <w:rsid w:val="00906DCE"/>
    <w:rsid w:val="00907E17"/>
    <w:rsid w:val="0094559C"/>
    <w:rsid w:val="00951129"/>
    <w:rsid w:val="0096107D"/>
    <w:rsid w:val="009639ED"/>
    <w:rsid w:val="00966F6A"/>
    <w:rsid w:val="00997A98"/>
    <w:rsid w:val="009A00F0"/>
    <w:rsid w:val="009C6D19"/>
    <w:rsid w:val="009E41F5"/>
    <w:rsid w:val="00A1735C"/>
    <w:rsid w:val="00A275B0"/>
    <w:rsid w:val="00A30C8A"/>
    <w:rsid w:val="00A3123C"/>
    <w:rsid w:val="00A37F60"/>
    <w:rsid w:val="00A457D9"/>
    <w:rsid w:val="00A46DA9"/>
    <w:rsid w:val="00A5051E"/>
    <w:rsid w:val="00A53828"/>
    <w:rsid w:val="00A76492"/>
    <w:rsid w:val="00AB2E8E"/>
    <w:rsid w:val="00AB71DF"/>
    <w:rsid w:val="00AB7AD0"/>
    <w:rsid w:val="00AD59E8"/>
    <w:rsid w:val="00AD6CBA"/>
    <w:rsid w:val="00B07A02"/>
    <w:rsid w:val="00B307D4"/>
    <w:rsid w:val="00B31C75"/>
    <w:rsid w:val="00B52EAD"/>
    <w:rsid w:val="00B635D1"/>
    <w:rsid w:val="00B64A53"/>
    <w:rsid w:val="00B66513"/>
    <w:rsid w:val="00B8556B"/>
    <w:rsid w:val="00BA7555"/>
    <w:rsid w:val="00BD3ABD"/>
    <w:rsid w:val="00C00268"/>
    <w:rsid w:val="00C10515"/>
    <w:rsid w:val="00C14018"/>
    <w:rsid w:val="00C2153D"/>
    <w:rsid w:val="00C2510B"/>
    <w:rsid w:val="00C55C36"/>
    <w:rsid w:val="00CB5F6D"/>
    <w:rsid w:val="00CD07D8"/>
    <w:rsid w:val="00CD5C79"/>
    <w:rsid w:val="00CE661E"/>
    <w:rsid w:val="00CF7931"/>
    <w:rsid w:val="00D01B9C"/>
    <w:rsid w:val="00D02286"/>
    <w:rsid w:val="00D071B2"/>
    <w:rsid w:val="00D22F60"/>
    <w:rsid w:val="00D32862"/>
    <w:rsid w:val="00D455CA"/>
    <w:rsid w:val="00D60AFD"/>
    <w:rsid w:val="00D64920"/>
    <w:rsid w:val="00D65CD8"/>
    <w:rsid w:val="00D760DC"/>
    <w:rsid w:val="00D86923"/>
    <w:rsid w:val="00D91F2A"/>
    <w:rsid w:val="00D978FA"/>
    <w:rsid w:val="00DA121A"/>
    <w:rsid w:val="00DA23FD"/>
    <w:rsid w:val="00DA246F"/>
    <w:rsid w:val="00DB4C6C"/>
    <w:rsid w:val="00DB7A97"/>
    <w:rsid w:val="00DC0E86"/>
    <w:rsid w:val="00DE3131"/>
    <w:rsid w:val="00DF1542"/>
    <w:rsid w:val="00DF7D6F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D26D8"/>
    <w:rsid w:val="00ED4E02"/>
    <w:rsid w:val="00EE61A9"/>
    <w:rsid w:val="00F164CC"/>
    <w:rsid w:val="00F4352C"/>
    <w:rsid w:val="00F570BA"/>
    <w:rsid w:val="00F6559A"/>
    <w:rsid w:val="00F767D4"/>
    <w:rsid w:val="00F90D41"/>
    <w:rsid w:val="00FC489A"/>
    <w:rsid w:val="00FD5DD1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73E974"/>
  <w15:chartTrackingRefBased/>
  <w15:docId w15:val="{7D00C3EE-2B46-44DA-A365-1CAAAA77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98"/>
    <w:pPr>
      <w:spacing w:before="12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A98"/>
    <w:pPr>
      <w:spacing w:before="480" w:line="120" w:lineRule="auto"/>
      <w:outlineLvl w:val="0"/>
    </w:pPr>
    <w:rPr>
      <w:rFonts w:asciiTheme="majorHAnsi" w:hAnsiTheme="majorHAnsi" w:cs="Arial"/>
      <w:caps/>
      <w:color w:val="2E4A41" w:themeColor="text2" w:themeShade="40"/>
      <w:sz w:val="30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6923"/>
    <w:pPr>
      <w:keepNext/>
      <w:keepLines/>
      <w:spacing w:before="720"/>
      <w:outlineLvl w:val="1"/>
    </w:pPr>
    <w:rPr>
      <w:rFonts w:asciiTheme="majorHAnsi" w:eastAsiaTheme="majorEastAsia" w:hAnsiTheme="majorHAnsi" w:cs="Arial"/>
      <w:caps/>
      <w:color w:val="2E4A41" w:themeColor="text2" w:themeShade="40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650AE"/>
    <w:pPr>
      <w:keepNext/>
      <w:keepLines/>
      <w:spacing w:before="240" w:line="120" w:lineRule="auto"/>
      <w:ind w:left="115"/>
      <w:outlineLvl w:val="2"/>
    </w:pPr>
    <w:rPr>
      <w:rFonts w:ascii="Daytona" w:eastAsiaTheme="majorEastAsia" w:hAnsi="Daytona" w:cs="Times New Roman (Headings CS)"/>
      <w:caps/>
      <w:color w:val="2E4A41" w:themeColor="text2" w:themeShade="40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C09F6"/>
    <w:pPr>
      <w:keepNext/>
      <w:keepLines/>
      <w:spacing w:before="0"/>
      <w:outlineLvl w:val="3"/>
    </w:pPr>
    <w:rPr>
      <w:rFonts w:ascii="Daytona" w:eastAsiaTheme="majorEastAsia" w:hAnsi="Daytona" w:cs="Times New Roman (Headings CS)"/>
      <w:caps/>
      <w:color w:val="2E4A41" w:themeColor="text2" w:themeShade="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09F6"/>
    <w:pPr>
      <w:spacing w:before="0" w:line="252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98"/>
    <w:rPr>
      <w:rFonts w:asciiTheme="majorHAnsi" w:eastAsiaTheme="minorHAnsi" w:hAnsiTheme="majorHAnsi" w:cs="Arial"/>
      <w:caps/>
      <w:color w:val="2E4A41" w:themeColor="text2" w:themeShade="40"/>
      <w:kern w:val="2"/>
      <w:sz w:val="30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86923"/>
    <w:rPr>
      <w:rFonts w:asciiTheme="majorHAnsi" w:eastAsiaTheme="majorEastAsia" w:hAnsiTheme="majorHAnsi" w:cs="Arial"/>
      <w:caps/>
      <w:color w:val="2E4A41" w:themeColor="text2" w:themeShade="40"/>
      <w:kern w:val="2"/>
      <w:sz w:val="2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98"/>
    <w:rPr>
      <w:rFonts w:ascii="Daytona" w:eastAsiaTheme="majorEastAsia" w:hAnsi="Daytona" w:cs="Times New Roman (Headings CS)"/>
      <w:caps/>
      <w:color w:val="2E4A41" w:themeColor="text2" w:themeShade="40"/>
      <w:kern w:val="2"/>
      <w:sz w:val="3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98"/>
    <w:rPr>
      <w:rFonts w:ascii="Daytona" w:eastAsiaTheme="majorEastAsia" w:hAnsi="Daytona" w:cs="Times New Roman (Headings CS)"/>
      <w:caps/>
      <w:color w:val="2E4A41" w:themeColor="text2" w:themeShade="40"/>
      <w:kern w:val="2"/>
      <w:sz w:val="22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98"/>
    <w:rPr>
      <w:rFonts w:eastAsiaTheme="majorEastAsia" w:cstheme="majorBidi"/>
      <w:i/>
      <w:iCs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98"/>
    <w:rPr>
      <w:rFonts w:eastAsiaTheme="majorEastAsia" w:cstheme="majorBidi"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98"/>
    <w:rPr>
      <w:rFonts w:eastAsiaTheme="majorEastAsia" w:cstheme="majorBidi"/>
      <w:i/>
      <w:iCs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98"/>
    <w:rPr>
      <w:rFonts w:eastAsiaTheme="majorEastAsia" w:cstheme="majorBidi"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A98"/>
    <w:rPr>
      <w:rFonts w:ascii="Daytona Light" w:eastAsiaTheme="majorEastAsia" w:hAnsi="Daytona Light" w:cstheme="majorBidi"/>
      <w:caps/>
      <w:color w:val="2E4A41" w:themeColor="text2" w:themeShade="40"/>
      <w:kern w:val="2"/>
      <w:sz w:val="14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97A98"/>
    <w:pPr>
      <w:spacing w:before="1080" w:line="180" w:lineRule="auto"/>
      <w:ind w:left="-144"/>
      <w:contextualSpacing/>
    </w:pPr>
    <w:rPr>
      <w:rFonts w:ascii="Daytona Light" w:eastAsiaTheme="majorEastAsia" w:hAnsi="Daytona Light" w:cstheme="majorBidi"/>
      <w:caps/>
      <w:color w:val="2E4A41" w:themeColor="text2" w:themeShade="40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D5DD1"/>
    <w:rPr>
      <w:rFonts w:eastAsiaTheme="majorEastAsia" w:cs="Times New Roman (Headings CS)"/>
      <w:noProof/>
      <w:color w:val="262626" w:themeColor="background1" w:themeTint="D9"/>
      <w:kern w:val="2"/>
      <w:sz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1"/>
    <w:pPr>
      <w:numPr>
        <w:ilvl w:val="1"/>
      </w:numPr>
      <w:spacing w:before="0"/>
    </w:pPr>
    <w:rPr>
      <w:rFonts w:eastAsiaTheme="majorEastAsia" w:cs="Times New Roman (Headings CS)"/>
      <w:noProof/>
      <w:sz w:val="32"/>
      <w:szCs w:val="24"/>
      <w14:ligatures w14:val="none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97A98"/>
    <w:rPr>
      <w:rFonts w:eastAsiaTheme="minorHAnsi" w:cs="Arial (Body CS)"/>
      <w:i/>
      <w:iCs/>
      <w:color w:val="FFFFFF" w:themeColor="text1" w:themeTint="BF"/>
      <w:kern w:val="2"/>
      <w:sz w:val="18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7A98"/>
    <w:rPr>
      <w:rFonts w:eastAsiaTheme="minorHAnsi" w:cs="Arial (Body CS)"/>
      <w:i/>
      <w:iCs/>
      <w:color w:val="D26D00" w:themeColor="accent1" w:themeShade="BF"/>
      <w:kern w:val="2"/>
      <w:sz w:val="18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Intro">
    <w:name w:val="Intro"/>
    <w:basedOn w:val="Normal"/>
    <w:qFormat/>
    <w:rsid w:val="00997A98"/>
    <w:pPr>
      <w:tabs>
        <w:tab w:val="left" w:pos="576"/>
      </w:tabs>
      <w:spacing w:before="240"/>
      <w:ind w:right="1152"/>
    </w:pPr>
    <w:rPr>
      <w:sz w:val="24"/>
    </w:rPr>
  </w:style>
  <w:style w:type="paragraph" w:customStyle="1" w:styleId="Contact">
    <w:name w:val="Contact"/>
    <w:basedOn w:val="Normal"/>
    <w:qFormat/>
    <w:rsid w:val="0057228F"/>
    <w:pPr>
      <w:spacing w:before="0" w:line="252" w:lineRule="auto"/>
    </w:pPr>
  </w:style>
  <w:style w:type="paragraph" w:customStyle="1" w:styleId="text">
    <w:name w:val="text"/>
    <w:basedOn w:val="Normal"/>
    <w:link w:val="textChar"/>
    <w:qFormat/>
    <w:rsid w:val="004D5B5E"/>
    <w:rPr>
      <w:sz w:val="24"/>
      <w:szCs w:val="26"/>
    </w:rPr>
  </w:style>
  <w:style w:type="character" w:customStyle="1" w:styleId="textChar">
    <w:name w:val="text Char"/>
    <w:basedOn w:val="DefaultParagraphFont"/>
    <w:link w:val="text"/>
    <w:rsid w:val="004D5B5E"/>
    <w:rPr>
      <w:rFonts w:eastAsiaTheme="minorHAnsi" w:cs="Arial (Body CS)"/>
      <w:color w:val="262626" w:themeColor="background1" w:themeTint="D9"/>
      <w:kern w:val="2"/>
      <w:szCs w:val="2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gsuu\AppData\Roaming\Microsoft\Templates\Simple%20business%20proposal.dotx" TargetMode="External"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32">
      <a:majorFont>
        <a:latin typeface="Daytona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business proposal.dotx</Template>
  <TotalTime>0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Tugsuu</dc:creator>
  <cp:keywords/>
  <dc:description/>
  <cp:lastModifiedBy>Ariunzaya Odontugs</cp:lastModifiedBy>
  <cp:revision>1</cp:revision>
  <cp:lastPrinted>2025-05-15T22:14:00Z</cp:lastPrinted>
  <dcterms:created xsi:type="dcterms:W3CDTF">2026-04-15T12:28:00Z</dcterms:created>
  <dcterms:modified xsi:type="dcterms:W3CDTF">2026-04-15T12:39:00Z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